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99096" w14:textId="175466C8" w:rsidR="00D54B98" w:rsidRDefault="00A76978">
      <w:pPr>
        <w:pStyle w:val="Subtitle"/>
      </w:pPr>
      <w:r>
        <w:t>MA473 – Computational Finance Laboratory</w:t>
      </w:r>
    </w:p>
    <w:p w14:paraId="45DC84F0" w14:textId="127AD767" w:rsidR="00D54B98" w:rsidRDefault="00A76978">
      <w:pPr>
        <w:pStyle w:val="Title"/>
      </w:pPr>
      <w:r>
        <w:t>Lab – 04</w:t>
      </w:r>
    </w:p>
    <w:p w14:paraId="5C90046C" w14:textId="0A401700" w:rsidR="00D54B98" w:rsidRDefault="00A76978" w:rsidP="00A76978">
      <w:pPr>
        <w:pStyle w:val="Author"/>
        <w:spacing w:after="240"/>
      </w:pPr>
      <w:proofErr w:type="spellStart"/>
      <w:r>
        <w:t>Dipanshu</w:t>
      </w:r>
      <w:proofErr w:type="spellEnd"/>
      <w:r>
        <w:t xml:space="preserve"> Goyal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1C06944E" w14:textId="6F6E4EA9" w:rsidR="00D54B98" w:rsidRDefault="00A76978" w:rsidP="00A76978">
      <w:pPr>
        <w:pStyle w:val="Heading1"/>
        <w:spacing w:before="240"/>
      </w:pPr>
      <w:r>
        <w:t>Question – 1</w:t>
      </w:r>
    </w:p>
    <w:p w14:paraId="3C3E8E51" w14:textId="2EBC10FE" w:rsidR="00D54B98" w:rsidRPr="008154E9" w:rsidRDefault="008154E9">
      <w:pPr>
        <w:rPr>
          <w:sz w:val="28"/>
          <w:szCs w:val="28"/>
        </w:rPr>
      </w:pPr>
      <w:r w:rsidRPr="008154E9">
        <w:rPr>
          <w:sz w:val="28"/>
          <w:szCs w:val="28"/>
        </w:rPr>
        <w:t>FTCS</w:t>
      </w:r>
    </w:p>
    <w:p w14:paraId="009A4C31" w14:textId="4190D425" w:rsidR="008154E9" w:rsidRDefault="008154E9">
      <w:r>
        <w:rPr>
          <w:noProof/>
        </w:rPr>
        <w:drawing>
          <wp:inline distT="0" distB="0" distL="0" distR="0" wp14:anchorId="6C276049" wp14:editId="4CD79251">
            <wp:extent cx="6858000" cy="5143500"/>
            <wp:effectExtent l="0" t="0" r="0" b="0"/>
            <wp:docPr id="58112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24791" name="Picture 5811247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FE3" w14:textId="3C6B18A2" w:rsidR="008154E9" w:rsidRDefault="008154E9" w:rsidP="008154E9">
      <w:pPr>
        <w:jc w:val="center"/>
      </w:pPr>
      <w:r>
        <w:rPr>
          <w:noProof/>
        </w:rPr>
        <w:lastRenderedPageBreak/>
        <w:drawing>
          <wp:inline distT="0" distB="0" distL="0" distR="0" wp14:anchorId="739CC4AF" wp14:editId="1FAB49C8">
            <wp:extent cx="5343728" cy="4007796"/>
            <wp:effectExtent l="0" t="0" r="3175" b="5715"/>
            <wp:docPr id="1351464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64183" name="Picture 13514641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924" cy="40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50D" w14:textId="62D4C252" w:rsidR="008154E9" w:rsidRDefault="008154E9" w:rsidP="008154E9">
      <w:pPr>
        <w:jc w:val="center"/>
      </w:pPr>
      <w:r>
        <w:rPr>
          <w:noProof/>
        </w:rPr>
        <w:drawing>
          <wp:inline distT="0" distB="0" distL="0" distR="0" wp14:anchorId="172FBFCC" wp14:editId="54165123">
            <wp:extent cx="5330757" cy="3998068"/>
            <wp:effectExtent l="0" t="0" r="3810" b="2540"/>
            <wp:docPr id="594903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03510" name="Picture 5949035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18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4C64" w14:textId="13D94FAD" w:rsidR="008154E9" w:rsidRDefault="008154E9" w:rsidP="008154E9">
      <w:pPr>
        <w:jc w:val="center"/>
      </w:pPr>
      <w:r>
        <w:rPr>
          <w:noProof/>
        </w:rPr>
        <w:lastRenderedPageBreak/>
        <w:drawing>
          <wp:inline distT="0" distB="0" distL="0" distR="0" wp14:anchorId="12D2575F" wp14:editId="55D33CFC">
            <wp:extent cx="5330757" cy="3998068"/>
            <wp:effectExtent l="0" t="0" r="3810" b="2540"/>
            <wp:docPr id="2009515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5704" name="Picture 20095157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78" cy="40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29CB" w14:textId="5E786DE0" w:rsidR="008154E9" w:rsidRPr="008154E9" w:rsidRDefault="008154E9">
      <w:pPr>
        <w:rPr>
          <w:sz w:val="28"/>
          <w:szCs w:val="28"/>
        </w:rPr>
      </w:pPr>
      <w:r w:rsidRPr="008154E9">
        <w:rPr>
          <w:sz w:val="28"/>
          <w:szCs w:val="28"/>
        </w:rPr>
        <w:t>BTCS</w:t>
      </w:r>
    </w:p>
    <w:p w14:paraId="474D7E7B" w14:textId="3A3FA018" w:rsidR="008154E9" w:rsidRDefault="008154E9" w:rsidP="008154E9">
      <w:pPr>
        <w:jc w:val="center"/>
      </w:pPr>
      <w:r>
        <w:rPr>
          <w:noProof/>
        </w:rPr>
        <w:drawing>
          <wp:inline distT="0" distB="0" distL="0" distR="0" wp14:anchorId="35ED8047" wp14:editId="137E1C20">
            <wp:extent cx="5784713" cy="4338536"/>
            <wp:effectExtent l="0" t="0" r="0" b="5080"/>
            <wp:docPr id="1421150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50643" name="Picture 14211506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778" cy="43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4C1D" w14:textId="41009AD2" w:rsidR="008154E9" w:rsidRDefault="008154E9" w:rsidP="008154E9">
      <w:pPr>
        <w:jc w:val="center"/>
      </w:pPr>
      <w:r>
        <w:rPr>
          <w:noProof/>
        </w:rPr>
        <w:lastRenderedPageBreak/>
        <w:drawing>
          <wp:inline distT="0" distB="0" distL="0" distR="0" wp14:anchorId="528B5662" wp14:editId="71856780">
            <wp:extent cx="5434519" cy="4075889"/>
            <wp:effectExtent l="0" t="0" r="1270" b="1270"/>
            <wp:docPr id="988767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67647" name="Picture 9887676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26" cy="40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403644" wp14:editId="602C7639">
            <wp:extent cx="5538281" cy="4153711"/>
            <wp:effectExtent l="0" t="0" r="0" b="0"/>
            <wp:docPr id="1943607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701" name="Picture 1943607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699" cy="41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9DD" w14:textId="15273D3D" w:rsidR="008154E9" w:rsidRDefault="008154E9" w:rsidP="008154E9">
      <w:pPr>
        <w:jc w:val="center"/>
      </w:pPr>
      <w:r>
        <w:rPr>
          <w:noProof/>
        </w:rPr>
        <w:lastRenderedPageBreak/>
        <w:drawing>
          <wp:inline distT="0" distB="0" distL="0" distR="0" wp14:anchorId="1D650B6E" wp14:editId="675B1916">
            <wp:extent cx="5214025" cy="3910519"/>
            <wp:effectExtent l="0" t="0" r="5715" b="1270"/>
            <wp:docPr id="1770241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1834" name="Picture 17702418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460" cy="39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E26F" w14:textId="44233E22" w:rsidR="008154E9" w:rsidRPr="008154E9" w:rsidRDefault="008154E9">
      <w:pPr>
        <w:rPr>
          <w:sz w:val="28"/>
          <w:szCs w:val="28"/>
        </w:rPr>
      </w:pPr>
      <w:r w:rsidRPr="008154E9">
        <w:rPr>
          <w:sz w:val="28"/>
          <w:szCs w:val="28"/>
        </w:rPr>
        <w:t>Crank-Nicolson</w:t>
      </w:r>
    </w:p>
    <w:p w14:paraId="5F3EF542" w14:textId="07365C2D" w:rsidR="008154E9" w:rsidRDefault="008154E9" w:rsidP="008154E9">
      <w:pPr>
        <w:jc w:val="center"/>
      </w:pPr>
      <w:r>
        <w:rPr>
          <w:noProof/>
        </w:rPr>
        <w:drawing>
          <wp:inline distT="0" distB="0" distL="0" distR="0" wp14:anchorId="4B7AE7DD" wp14:editId="7F56B1E5">
            <wp:extent cx="5875507" cy="4406630"/>
            <wp:effectExtent l="0" t="0" r="5080" b="635"/>
            <wp:docPr id="21079149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4951" name="Picture 21079149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629" cy="44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ACF" w14:textId="01C30627" w:rsidR="008154E9" w:rsidRDefault="008154E9" w:rsidP="008154E9">
      <w:pPr>
        <w:jc w:val="center"/>
      </w:pPr>
      <w:r>
        <w:rPr>
          <w:noProof/>
        </w:rPr>
        <w:lastRenderedPageBreak/>
        <w:drawing>
          <wp:inline distT="0" distB="0" distL="0" distR="0" wp14:anchorId="31CFB620" wp14:editId="6FF14B54">
            <wp:extent cx="5680710" cy="4260532"/>
            <wp:effectExtent l="0" t="0" r="0" b="0"/>
            <wp:docPr id="1961815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15200" name="Picture 19618152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97" cy="42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E468" w14:textId="4C1C6ED6" w:rsidR="008154E9" w:rsidRDefault="008154E9" w:rsidP="008154E9">
      <w:pPr>
        <w:jc w:val="center"/>
      </w:pPr>
      <w:r>
        <w:rPr>
          <w:noProof/>
        </w:rPr>
        <w:drawing>
          <wp:inline distT="0" distB="0" distL="0" distR="0" wp14:anchorId="68501F3C" wp14:editId="0644B369">
            <wp:extent cx="5680953" cy="4260715"/>
            <wp:effectExtent l="0" t="0" r="0" b="0"/>
            <wp:docPr id="1777175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5527" name="Picture 17771755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10" cy="42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11EF" w14:textId="4911E8BD" w:rsidR="008154E9" w:rsidRDefault="008154E9" w:rsidP="007B5A2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42EB65" wp14:editId="6E53555B">
            <wp:extent cx="6264612" cy="4698460"/>
            <wp:effectExtent l="0" t="0" r="0" b="635"/>
            <wp:docPr id="1996629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2988" name="Picture 1996629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735" cy="47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71B3" w14:textId="77777777" w:rsidR="007B5A2A" w:rsidRDefault="007B5A2A" w:rsidP="007B5A2A">
      <w:pPr>
        <w:spacing w:after="0"/>
        <w:jc w:val="center"/>
      </w:pPr>
    </w:p>
    <w:p w14:paraId="30895E0F" w14:textId="77777777" w:rsidR="007B5A2A" w:rsidRDefault="007B5A2A" w:rsidP="007B5A2A">
      <w:pPr>
        <w:spacing w:after="0"/>
        <w:jc w:val="center"/>
      </w:pPr>
    </w:p>
    <w:p w14:paraId="5209F3E7" w14:textId="77777777" w:rsidR="007B5A2A" w:rsidRDefault="007B5A2A" w:rsidP="007B5A2A">
      <w:pPr>
        <w:spacing w:after="0"/>
        <w:jc w:val="center"/>
      </w:pPr>
    </w:p>
    <w:p w14:paraId="192E88C9" w14:textId="77777777" w:rsidR="007B5A2A" w:rsidRDefault="007B5A2A" w:rsidP="007B5A2A">
      <w:pPr>
        <w:spacing w:after="0"/>
        <w:jc w:val="center"/>
      </w:pPr>
    </w:p>
    <w:p w14:paraId="6E5D59B3" w14:textId="77777777" w:rsidR="007B5A2A" w:rsidRDefault="007B5A2A" w:rsidP="007B5A2A">
      <w:pPr>
        <w:spacing w:after="0"/>
        <w:jc w:val="center"/>
      </w:pPr>
    </w:p>
    <w:p w14:paraId="5A94748B" w14:textId="77777777" w:rsidR="007B5A2A" w:rsidRDefault="007B5A2A" w:rsidP="007B5A2A">
      <w:pPr>
        <w:spacing w:after="0"/>
        <w:jc w:val="center"/>
      </w:pPr>
    </w:p>
    <w:p w14:paraId="3A26615F" w14:textId="77777777" w:rsidR="007B5A2A" w:rsidRDefault="007B5A2A" w:rsidP="007B5A2A">
      <w:pPr>
        <w:spacing w:after="0"/>
        <w:jc w:val="center"/>
      </w:pPr>
    </w:p>
    <w:p w14:paraId="561F936D" w14:textId="77777777" w:rsidR="007B5A2A" w:rsidRDefault="007B5A2A" w:rsidP="007B5A2A">
      <w:pPr>
        <w:spacing w:after="0"/>
        <w:jc w:val="center"/>
      </w:pPr>
    </w:p>
    <w:p w14:paraId="6730BF45" w14:textId="77777777" w:rsidR="007B5A2A" w:rsidRDefault="007B5A2A" w:rsidP="007B5A2A">
      <w:pPr>
        <w:spacing w:after="0"/>
        <w:jc w:val="center"/>
      </w:pPr>
    </w:p>
    <w:p w14:paraId="67DF731F" w14:textId="77777777" w:rsidR="007B5A2A" w:rsidRDefault="007B5A2A" w:rsidP="007B5A2A">
      <w:pPr>
        <w:spacing w:after="0"/>
        <w:jc w:val="center"/>
      </w:pPr>
    </w:p>
    <w:p w14:paraId="615B2E8A" w14:textId="77777777" w:rsidR="007B5A2A" w:rsidRDefault="007B5A2A" w:rsidP="007B5A2A">
      <w:pPr>
        <w:spacing w:after="0"/>
        <w:jc w:val="center"/>
      </w:pPr>
    </w:p>
    <w:p w14:paraId="07BD36AF" w14:textId="77777777" w:rsidR="007B5A2A" w:rsidRDefault="007B5A2A" w:rsidP="007B5A2A">
      <w:pPr>
        <w:spacing w:after="0"/>
        <w:jc w:val="center"/>
      </w:pPr>
    </w:p>
    <w:p w14:paraId="4BD75105" w14:textId="77777777" w:rsidR="007B5A2A" w:rsidRDefault="007B5A2A" w:rsidP="007B5A2A">
      <w:pPr>
        <w:spacing w:after="0"/>
        <w:jc w:val="center"/>
      </w:pPr>
    </w:p>
    <w:p w14:paraId="6689820A" w14:textId="77777777" w:rsidR="007B5A2A" w:rsidRDefault="007B5A2A" w:rsidP="007B5A2A">
      <w:pPr>
        <w:spacing w:after="0"/>
        <w:jc w:val="center"/>
      </w:pPr>
    </w:p>
    <w:p w14:paraId="17AFC149" w14:textId="77777777" w:rsidR="007B5A2A" w:rsidRDefault="007B5A2A" w:rsidP="007B5A2A">
      <w:pPr>
        <w:spacing w:after="0"/>
        <w:jc w:val="center"/>
      </w:pPr>
    </w:p>
    <w:p w14:paraId="4E150CB5" w14:textId="77777777" w:rsidR="007B5A2A" w:rsidRDefault="007B5A2A" w:rsidP="007B5A2A">
      <w:pPr>
        <w:spacing w:after="0"/>
        <w:jc w:val="center"/>
      </w:pPr>
    </w:p>
    <w:p w14:paraId="31F091B0" w14:textId="77777777" w:rsidR="007B5A2A" w:rsidRDefault="007B5A2A" w:rsidP="007B5A2A">
      <w:pPr>
        <w:spacing w:after="0"/>
        <w:jc w:val="center"/>
      </w:pPr>
    </w:p>
    <w:p w14:paraId="49650242" w14:textId="77777777" w:rsidR="007B5A2A" w:rsidRDefault="007B5A2A" w:rsidP="007B5A2A">
      <w:pPr>
        <w:spacing w:after="0"/>
        <w:jc w:val="center"/>
      </w:pPr>
    </w:p>
    <w:p w14:paraId="0647BBF1" w14:textId="77777777" w:rsidR="007B5A2A" w:rsidRDefault="007B5A2A" w:rsidP="007B5A2A">
      <w:pPr>
        <w:spacing w:after="0"/>
        <w:jc w:val="center"/>
      </w:pPr>
    </w:p>
    <w:p w14:paraId="0B40AE39" w14:textId="77777777" w:rsidR="007B5A2A" w:rsidRDefault="007B5A2A" w:rsidP="007B5A2A">
      <w:pPr>
        <w:pStyle w:val="Heading1"/>
        <w:spacing w:before="0"/>
      </w:pPr>
      <w:r>
        <w:t>Question – 2</w:t>
      </w:r>
    </w:p>
    <w:p w14:paraId="4B68686B" w14:textId="77777777" w:rsidR="007B5A2A" w:rsidRPr="007B5A2A" w:rsidRDefault="007B5A2A" w:rsidP="007B5A2A">
      <w:pPr>
        <w:rPr>
          <w:sz w:val="28"/>
          <w:szCs w:val="28"/>
        </w:rPr>
      </w:pPr>
      <w:r w:rsidRPr="007B5A2A">
        <w:rPr>
          <w:sz w:val="28"/>
          <w:szCs w:val="28"/>
        </w:rPr>
        <w:t>FTCS</w:t>
      </w:r>
    </w:p>
    <w:p w14:paraId="2455D107" w14:textId="77777777" w:rsidR="007B5A2A" w:rsidRDefault="007B5A2A" w:rsidP="007B5A2A">
      <w:pPr>
        <w:spacing w:after="0"/>
        <w:jc w:val="center"/>
      </w:pPr>
    </w:p>
    <w:p w14:paraId="62470989" w14:textId="77777777" w:rsidR="007B5A2A" w:rsidRDefault="008154E9" w:rsidP="008154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662453" wp14:editId="671822F4">
            <wp:extent cx="6990948" cy="5243209"/>
            <wp:effectExtent l="0" t="0" r="0" b="1905"/>
            <wp:docPr id="136111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12598" name="Picture 13611125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635" cy="52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186" w14:textId="467DC6F9" w:rsidR="008154E9" w:rsidRP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F8BEBC" wp14:editId="5826FD75">
            <wp:extent cx="5629072" cy="4221804"/>
            <wp:effectExtent l="0" t="0" r="0" b="0"/>
            <wp:docPr id="10235758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5822" name="Picture 10235758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92" cy="42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828EF5" wp14:editId="4BC4D1B0">
            <wp:extent cx="5382639" cy="4036979"/>
            <wp:effectExtent l="0" t="0" r="2540" b="1905"/>
            <wp:docPr id="19993832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83234" name="Picture 19993832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20" cy="40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892D86B" wp14:editId="2B65634B">
            <wp:extent cx="5447489" cy="4085617"/>
            <wp:effectExtent l="0" t="0" r="1270" b="3810"/>
            <wp:docPr id="1783709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0900" name="Picture 1783709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05" cy="40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1DF" w14:textId="279D243C" w:rsidR="008154E9" w:rsidRDefault="008154E9" w:rsidP="008154E9">
      <w:pPr>
        <w:rPr>
          <w:sz w:val="28"/>
          <w:szCs w:val="28"/>
        </w:rPr>
      </w:pPr>
      <w:r w:rsidRPr="008154E9">
        <w:rPr>
          <w:sz w:val="28"/>
          <w:szCs w:val="28"/>
        </w:rPr>
        <w:t>BTCS</w:t>
      </w:r>
    </w:p>
    <w:p w14:paraId="683D2138" w14:textId="7A2B86CD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F66F9" wp14:editId="26B6BC73">
            <wp:extent cx="5642042" cy="4231532"/>
            <wp:effectExtent l="0" t="0" r="0" b="0"/>
            <wp:docPr id="8257610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61033" name="Picture 8257610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00" cy="42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C42" w14:textId="7D5C8142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D7BBC8" wp14:editId="435CF0BD">
            <wp:extent cx="5434519" cy="4075889"/>
            <wp:effectExtent l="0" t="0" r="1270" b="1270"/>
            <wp:docPr id="1171778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8321" name="Picture 11717783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27" cy="40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A075" w14:textId="77777777" w:rsidR="007B5A2A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327876" wp14:editId="75BAEC4D">
            <wp:extent cx="6083029" cy="4562272"/>
            <wp:effectExtent l="0" t="0" r="635" b="0"/>
            <wp:docPr id="849472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217" name="Picture 849472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55" cy="45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9AB3" w14:textId="2CF2F0E1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CBC32A" wp14:editId="7FDB803D">
            <wp:extent cx="5194571" cy="3895929"/>
            <wp:effectExtent l="0" t="0" r="0" b="3175"/>
            <wp:docPr id="10823237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3740" name="Picture 10823237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11" cy="39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9580" w14:textId="57EEEB9D" w:rsidR="008154E9" w:rsidRDefault="008154E9" w:rsidP="008154E9">
      <w:pPr>
        <w:rPr>
          <w:sz w:val="28"/>
          <w:szCs w:val="28"/>
        </w:rPr>
      </w:pPr>
      <w:r w:rsidRPr="008154E9">
        <w:rPr>
          <w:sz w:val="28"/>
          <w:szCs w:val="28"/>
        </w:rPr>
        <w:t>Crank-Nicolson</w:t>
      </w:r>
    </w:p>
    <w:p w14:paraId="03EE613D" w14:textId="4217D4B5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7F893" wp14:editId="66AC366A">
            <wp:extent cx="5875506" cy="4406630"/>
            <wp:effectExtent l="0" t="0" r="5080" b="635"/>
            <wp:docPr id="7516491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9158" name="Picture 7516491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45" cy="44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D7FF" w14:textId="46B14AC5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E3A11" wp14:editId="3A8306B9">
            <wp:extent cx="5395608" cy="4046706"/>
            <wp:effectExtent l="0" t="0" r="1905" b="5080"/>
            <wp:docPr id="2073234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4684" name="Picture 20732346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84" cy="40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4575" w14:textId="7529C3E3" w:rsidR="008154E9" w:rsidRDefault="008154E9" w:rsidP="007B5A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4CDE4A" wp14:editId="6F308E8C">
            <wp:extent cx="5538281" cy="4153711"/>
            <wp:effectExtent l="0" t="0" r="0" b="0"/>
            <wp:docPr id="9258587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8746" name="Picture 9258587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89" cy="41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EBE9" w14:textId="004EA059" w:rsidR="008154E9" w:rsidRPr="008154E9" w:rsidRDefault="008154E9" w:rsidP="008154E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6A1F17" wp14:editId="0C0DDED2">
            <wp:extent cx="6858000" cy="5143500"/>
            <wp:effectExtent l="0" t="0" r="0" b="0"/>
            <wp:docPr id="14135073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7388" name="Picture 14135073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4E9" w:rsidRPr="008154E9" w:rsidSect="00A76978">
      <w:footerReference w:type="default" r:id="rId3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859ED" w14:textId="77777777" w:rsidR="009E07B9" w:rsidRDefault="009E07B9">
      <w:pPr>
        <w:spacing w:after="0" w:line="240" w:lineRule="auto"/>
      </w:pPr>
      <w:r>
        <w:separator/>
      </w:r>
    </w:p>
    <w:p w14:paraId="6DFE9078" w14:textId="77777777" w:rsidR="009E07B9" w:rsidRDefault="009E07B9"/>
    <w:p w14:paraId="59F92E59" w14:textId="77777777" w:rsidR="009E07B9" w:rsidRDefault="009E07B9"/>
  </w:endnote>
  <w:endnote w:type="continuationSeparator" w:id="0">
    <w:p w14:paraId="46A21D04" w14:textId="77777777" w:rsidR="009E07B9" w:rsidRDefault="009E07B9">
      <w:pPr>
        <w:spacing w:after="0" w:line="240" w:lineRule="auto"/>
      </w:pPr>
      <w:r>
        <w:continuationSeparator/>
      </w:r>
    </w:p>
    <w:p w14:paraId="543FF6E5" w14:textId="77777777" w:rsidR="009E07B9" w:rsidRDefault="009E07B9"/>
    <w:p w14:paraId="34EFA43B" w14:textId="77777777" w:rsidR="009E07B9" w:rsidRDefault="009E07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D5C2E5" w14:textId="77777777" w:rsidR="00D54B98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7906A" w14:textId="77777777" w:rsidR="009E07B9" w:rsidRDefault="009E07B9">
      <w:pPr>
        <w:spacing w:after="0" w:line="240" w:lineRule="auto"/>
      </w:pPr>
      <w:r>
        <w:separator/>
      </w:r>
    </w:p>
    <w:p w14:paraId="73DC2718" w14:textId="77777777" w:rsidR="009E07B9" w:rsidRDefault="009E07B9"/>
    <w:p w14:paraId="5FD4B5D5" w14:textId="77777777" w:rsidR="009E07B9" w:rsidRDefault="009E07B9"/>
  </w:footnote>
  <w:footnote w:type="continuationSeparator" w:id="0">
    <w:p w14:paraId="75E8B998" w14:textId="77777777" w:rsidR="009E07B9" w:rsidRDefault="009E07B9">
      <w:pPr>
        <w:spacing w:after="0" w:line="240" w:lineRule="auto"/>
      </w:pPr>
      <w:r>
        <w:continuationSeparator/>
      </w:r>
    </w:p>
    <w:p w14:paraId="7C24F2FA" w14:textId="77777777" w:rsidR="009E07B9" w:rsidRDefault="009E07B9"/>
    <w:p w14:paraId="308A5D47" w14:textId="77777777" w:rsidR="009E07B9" w:rsidRDefault="009E07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81178">
    <w:abstractNumId w:val="9"/>
  </w:num>
  <w:num w:numId="2" w16cid:durableId="1903174109">
    <w:abstractNumId w:val="11"/>
  </w:num>
  <w:num w:numId="3" w16cid:durableId="1315530845">
    <w:abstractNumId w:val="14"/>
  </w:num>
  <w:num w:numId="4" w16cid:durableId="1641113314">
    <w:abstractNumId w:val="12"/>
  </w:num>
  <w:num w:numId="5" w16cid:durableId="31539352">
    <w:abstractNumId w:val="10"/>
  </w:num>
  <w:num w:numId="6" w16cid:durableId="1527867846">
    <w:abstractNumId w:val="7"/>
  </w:num>
  <w:num w:numId="7" w16cid:durableId="41364278">
    <w:abstractNumId w:val="6"/>
  </w:num>
  <w:num w:numId="8" w16cid:durableId="993803765">
    <w:abstractNumId w:val="5"/>
  </w:num>
  <w:num w:numId="9" w16cid:durableId="1100836457">
    <w:abstractNumId w:val="4"/>
  </w:num>
  <w:num w:numId="10" w16cid:durableId="425854804">
    <w:abstractNumId w:val="8"/>
  </w:num>
  <w:num w:numId="11" w16cid:durableId="421069122">
    <w:abstractNumId w:val="3"/>
  </w:num>
  <w:num w:numId="12" w16cid:durableId="20741813">
    <w:abstractNumId w:val="2"/>
  </w:num>
  <w:num w:numId="13" w16cid:durableId="562257886">
    <w:abstractNumId w:val="1"/>
  </w:num>
  <w:num w:numId="14" w16cid:durableId="469399500">
    <w:abstractNumId w:val="0"/>
  </w:num>
  <w:num w:numId="15" w16cid:durableId="200828654">
    <w:abstractNumId w:val="13"/>
  </w:num>
  <w:num w:numId="16" w16cid:durableId="10706629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978"/>
    <w:rsid w:val="007B5A2A"/>
    <w:rsid w:val="008154E9"/>
    <w:rsid w:val="009E07B9"/>
    <w:rsid w:val="00A76978"/>
    <w:rsid w:val="00D5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4133C5"/>
  <w15:chartTrackingRefBased/>
  <w15:docId w15:val="{DCC01628-C5FB-5941-98A7-BFE8C6430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22</TotalTime>
  <Pages>14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1</cp:revision>
  <dcterms:created xsi:type="dcterms:W3CDTF">2024-08-21T16:57:00Z</dcterms:created>
  <dcterms:modified xsi:type="dcterms:W3CDTF">2024-08-21T17:33:00Z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