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CBBD5" w14:textId="69C24A6F" w:rsidR="00AE44F3" w:rsidRDefault="001D26D8">
      <w:pPr>
        <w:pStyle w:val="Subtitle"/>
      </w:pPr>
      <w:r>
        <w:t>MA473 – Computational Finance Laboratory</w:t>
      </w:r>
    </w:p>
    <w:p w14:paraId="19BE99B2" w14:textId="59315DFC" w:rsidR="00AE44F3" w:rsidRDefault="001D26D8">
      <w:pPr>
        <w:pStyle w:val="Title"/>
      </w:pPr>
      <w:r>
        <w:t xml:space="preserve">Lab – 03 </w:t>
      </w:r>
    </w:p>
    <w:p w14:paraId="6806F78C" w14:textId="4846CF91" w:rsidR="00AE44F3" w:rsidRDefault="001D26D8" w:rsidP="001D26D8">
      <w:pPr>
        <w:pStyle w:val="Author"/>
        <w:spacing w:after="240"/>
      </w:pPr>
      <w:proofErr w:type="spellStart"/>
      <w:r>
        <w:t>Dipanshu</w:t>
      </w:r>
      <w:proofErr w:type="spellEnd"/>
      <w:r>
        <w:t xml:space="preserve"> Goyal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210123083</w:t>
      </w:r>
    </w:p>
    <w:p w14:paraId="6E5398E9" w14:textId="3403EFE0" w:rsidR="00AE44F3" w:rsidRDefault="001D26D8" w:rsidP="001D26D8">
      <w:pPr>
        <w:pStyle w:val="Heading1"/>
        <w:spacing w:before="120"/>
      </w:pPr>
      <w:r>
        <w:t>Question – A</w:t>
      </w:r>
    </w:p>
    <w:p w14:paraId="6BD6ED43" w14:textId="77777777" w:rsidR="001D26D8" w:rsidRDefault="001D26D8" w:rsidP="001D26D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531D13C" wp14:editId="6334ABD5">
            <wp:extent cx="5731510" cy="4297045"/>
            <wp:effectExtent l="0" t="0" r="2540" b="8255"/>
            <wp:docPr id="81388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85126" name="Picture 8138851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056C" w14:textId="77777777" w:rsidR="001D26D8" w:rsidRDefault="001D26D8" w:rsidP="001D26D8">
      <w:r>
        <w:rPr>
          <w:noProof/>
        </w:rPr>
        <w:lastRenderedPageBreak/>
        <w:drawing>
          <wp:inline distT="0" distB="0" distL="0" distR="0" wp14:anchorId="76B0FDB1" wp14:editId="7F015E0B">
            <wp:extent cx="5731510" cy="4297045"/>
            <wp:effectExtent l="0" t="0" r="2540" b="8255"/>
            <wp:docPr id="533035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35538" name="Picture 5330355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1B7AA" wp14:editId="756FF5B5">
            <wp:extent cx="5731510" cy="4297045"/>
            <wp:effectExtent l="0" t="0" r="2540" b="8255"/>
            <wp:docPr id="6499406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40666" name="Picture 6499406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3211D2" wp14:editId="12E282E1">
            <wp:extent cx="5731510" cy="4297045"/>
            <wp:effectExtent l="0" t="0" r="2540" b="8255"/>
            <wp:docPr id="504617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17807" name="Picture 5046178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3A032" wp14:editId="69E56951">
            <wp:extent cx="5731510" cy="4297045"/>
            <wp:effectExtent l="0" t="0" r="2540" b="8255"/>
            <wp:docPr id="1749654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4993" name="Picture 17496549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062963" wp14:editId="046E7018">
            <wp:extent cx="5731510" cy="4297045"/>
            <wp:effectExtent l="0" t="0" r="2540" b="8255"/>
            <wp:docPr id="1440104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4123" name="Picture 14401041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EF3E1" wp14:editId="6D6ECA30">
            <wp:extent cx="5731510" cy="4297045"/>
            <wp:effectExtent l="0" t="0" r="2540" b="8255"/>
            <wp:docPr id="7070096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09606" name="Picture 7070096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F9044" wp14:editId="5D5E7211">
            <wp:extent cx="5731510" cy="4297045"/>
            <wp:effectExtent l="0" t="0" r="2540" b="8255"/>
            <wp:docPr id="15860837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83725" name="Picture 15860837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AEF90" wp14:editId="54D524AE">
            <wp:extent cx="5731510" cy="4297045"/>
            <wp:effectExtent l="0" t="0" r="2540" b="8255"/>
            <wp:docPr id="14983758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75848" name="Picture 14983758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CF7FD" wp14:editId="10F2510C">
            <wp:extent cx="5731510" cy="4297045"/>
            <wp:effectExtent l="0" t="0" r="2540" b="8255"/>
            <wp:docPr id="4101747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74737" name="Picture 4101747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BEC50" wp14:editId="39458052">
            <wp:extent cx="5731510" cy="4297045"/>
            <wp:effectExtent l="0" t="0" r="2540" b="8255"/>
            <wp:docPr id="8053300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30040" name="Picture 8053300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5899AA" wp14:editId="740BDA5C">
            <wp:extent cx="5731510" cy="4297045"/>
            <wp:effectExtent l="0" t="0" r="2540" b="8255"/>
            <wp:docPr id="279448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4844" name="Picture 279448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C010" w14:textId="3B243E7B" w:rsidR="001D26D8" w:rsidRDefault="001D26D8" w:rsidP="001D26D8">
      <w:r w:rsidRPr="001D26D8">
        <w:lastRenderedPageBreak/>
        <w:drawing>
          <wp:inline distT="0" distB="0" distL="0" distR="0" wp14:anchorId="787DB7BE" wp14:editId="09FEE3AC">
            <wp:extent cx="6464300" cy="5334000"/>
            <wp:effectExtent l="0" t="0" r="0" b="0"/>
            <wp:docPr id="52147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772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B694" w14:textId="0FDC7FEF" w:rsidR="001D26D8" w:rsidRDefault="001D26D8" w:rsidP="001D26D8">
      <w:r w:rsidRPr="001D26D8">
        <w:lastRenderedPageBreak/>
        <w:drawing>
          <wp:inline distT="0" distB="0" distL="0" distR="0" wp14:anchorId="1924AE45" wp14:editId="2F3E5A9E">
            <wp:extent cx="6464300" cy="5334000"/>
            <wp:effectExtent l="0" t="0" r="0" b="0"/>
            <wp:docPr id="138106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643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CAF7" w14:textId="77777777" w:rsidR="001D26D8" w:rsidRDefault="001D26D8" w:rsidP="001D26D8"/>
    <w:p w14:paraId="6EF5EECC" w14:textId="77777777" w:rsidR="001D26D8" w:rsidRPr="001D26D8" w:rsidRDefault="001D26D8" w:rsidP="001D26D8"/>
    <w:p w14:paraId="60ACAC6F" w14:textId="0E42057D" w:rsidR="00AE44F3" w:rsidRDefault="001D26D8" w:rsidP="001D26D8">
      <w:pPr>
        <w:pStyle w:val="Heading1"/>
        <w:spacing w:before="120"/>
      </w:pPr>
      <w:r>
        <w:t xml:space="preserve">Question – </w:t>
      </w:r>
      <w:r>
        <w:t>B</w:t>
      </w:r>
    </w:p>
    <w:p w14:paraId="4DC4C9FD" w14:textId="3E6DA123" w:rsidR="001D26D8" w:rsidRDefault="001D26D8" w:rsidP="001D26D8">
      <w:r>
        <w:t>Plots for Delta</w:t>
      </w:r>
    </w:p>
    <w:p w14:paraId="49405A99" w14:textId="618205DB" w:rsidR="001D26D8" w:rsidRDefault="001D26D8" w:rsidP="001D26D8">
      <w:pPr>
        <w:jc w:val="center"/>
      </w:pPr>
      <w:r w:rsidRPr="001D26D8">
        <w:lastRenderedPageBreak/>
        <w:drawing>
          <wp:inline distT="0" distB="0" distL="0" distR="0" wp14:anchorId="5427950C" wp14:editId="36AC09BA">
            <wp:extent cx="4961106" cy="4093643"/>
            <wp:effectExtent l="0" t="0" r="5080" b="0"/>
            <wp:docPr id="38053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320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4202" cy="410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1B50" w14:textId="14959C0B" w:rsidR="001D26D8" w:rsidRDefault="001D26D8" w:rsidP="001D26D8">
      <w:pPr>
        <w:jc w:val="center"/>
      </w:pPr>
      <w:r w:rsidRPr="001D26D8">
        <w:drawing>
          <wp:inline distT="0" distB="0" distL="0" distR="0" wp14:anchorId="4A9015E1" wp14:editId="7C3B1FB7">
            <wp:extent cx="4750966" cy="3920247"/>
            <wp:effectExtent l="0" t="0" r="0" b="4445"/>
            <wp:docPr id="123085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543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290" cy="392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8BB3" w14:textId="423B1592" w:rsidR="001D26D8" w:rsidRDefault="001D26D8" w:rsidP="001D26D8">
      <w:pPr>
        <w:jc w:val="center"/>
      </w:pPr>
      <w:r w:rsidRPr="001D26D8">
        <w:lastRenderedPageBreak/>
        <w:drawing>
          <wp:inline distT="0" distB="0" distL="0" distR="0" wp14:anchorId="6FB75ECC" wp14:editId="10784A9D">
            <wp:extent cx="4873558" cy="4021403"/>
            <wp:effectExtent l="0" t="0" r="3810" b="5080"/>
            <wp:docPr id="102154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435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4249" cy="4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CBDD" w14:textId="4F518C21" w:rsidR="001D26D8" w:rsidRDefault="001D26D8" w:rsidP="001D26D8">
      <w:r>
        <w:t>Plots for Gamma</w:t>
      </w:r>
    </w:p>
    <w:p w14:paraId="093E0E86" w14:textId="2B31FEA2" w:rsidR="001D26D8" w:rsidRDefault="001D26D8" w:rsidP="001D26D8">
      <w:pPr>
        <w:jc w:val="center"/>
      </w:pPr>
      <w:r w:rsidRPr="001D26D8">
        <w:drawing>
          <wp:inline distT="0" distB="0" distL="0" distR="0" wp14:anchorId="38025575" wp14:editId="672EEA3A">
            <wp:extent cx="4922196" cy="4061537"/>
            <wp:effectExtent l="0" t="0" r="5715" b="2540"/>
            <wp:docPr id="26149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967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593" cy="40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AD1F" w14:textId="39D8CB6F" w:rsidR="001D26D8" w:rsidRDefault="001D26D8" w:rsidP="001D26D8">
      <w:pPr>
        <w:jc w:val="center"/>
      </w:pPr>
      <w:r w:rsidRPr="001D26D8">
        <w:lastRenderedPageBreak/>
        <w:drawing>
          <wp:inline distT="0" distB="0" distL="0" distR="0" wp14:anchorId="4D01413B" wp14:editId="387A44F6">
            <wp:extent cx="5175115" cy="4270232"/>
            <wp:effectExtent l="0" t="0" r="0" b="0"/>
            <wp:docPr id="119944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482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9786" cy="42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93D9" w14:textId="1D9BEF71" w:rsidR="001D26D8" w:rsidRPr="001D26D8" w:rsidRDefault="001D26D8" w:rsidP="001D26D8">
      <w:pPr>
        <w:jc w:val="center"/>
      </w:pPr>
      <w:r w:rsidRPr="001D26D8">
        <w:drawing>
          <wp:inline distT="0" distB="0" distL="0" distR="0" wp14:anchorId="023D8FFB" wp14:editId="04B1BBC9">
            <wp:extent cx="5269681" cy="4348264"/>
            <wp:effectExtent l="0" t="0" r="1270" b="0"/>
            <wp:docPr id="100365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598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2946" cy="436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6D8" w:rsidRPr="001D26D8" w:rsidSect="001D26D8">
      <w:footerReference w:type="default" r:id="rId27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3E17F" w14:textId="77777777" w:rsidR="00121003" w:rsidRDefault="00121003">
      <w:pPr>
        <w:spacing w:after="0" w:line="240" w:lineRule="auto"/>
      </w:pPr>
      <w:r>
        <w:separator/>
      </w:r>
    </w:p>
    <w:p w14:paraId="4B9EB574" w14:textId="77777777" w:rsidR="00121003" w:rsidRDefault="00121003"/>
    <w:p w14:paraId="22A407C5" w14:textId="77777777" w:rsidR="00121003" w:rsidRDefault="00121003"/>
  </w:endnote>
  <w:endnote w:type="continuationSeparator" w:id="0">
    <w:p w14:paraId="483C0D34" w14:textId="77777777" w:rsidR="00121003" w:rsidRDefault="00121003">
      <w:pPr>
        <w:spacing w:after="0" w:line="240" w:lineRule="auto"/>
      </w:pPr>
      <w:r>
        <w:continuationSeparator/>
      </w:r>
    </w:p>
    <w:p w14:paraId="42D361B3" w14:textId="77777777" w:rsidR="00121003" w:rsidRDefault="00121003"/>
    <w:p w14:paraId="4257F9C0" w14:textId="77777777" w:rsidR="00121003" w:rsidRDefault="001210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D52359" w14:textId="77777777" w:rsidR="00AE44F3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E84A5" w14:textId="77777777" w:rsidR="00121003" w:rsidRDefault="00121003">
      <w:pPr>
        <w:spacing w:after="0" w:line="240" w:lineRule="auto"/>
      </w:pPr>
      <w:r>
        <w:separator/>
      </w:r>
    </w:p>
    <w:p w14:paraId="0DC35C7A" w14:textId="77777777" w:rsidR="00121003" w:rsidRDefault="00121003"/>
    <w:p w14:paraId="1ABF6015" w14:textId="77777777" w:rsidR="00121003" w:rsidRDefault="00121003"/>
  </w:footnote>
  <w:footnote w:type="continuationSeparator" w:id="0">
    <w:p w14:paraId="36574975" w14:textId="77777777" w:rsidR="00121003" w:rsidRDefault="00121003">
      <w:pPr>
        <w:spacing w:after="0" w:line="240" w:lineRule="auto"/>
      </w:pPr>
      <w:r>
        <w:continuationSeparator/>
      </w:r>
    </w:p>
    <w:p w14:paraId="4DA9DBF4" w14:textId="77777777" w:rsidR="00121003" w:rsidRDefault="00121003"/>
    <w:p w14:paraId="0868004D" w14:textId="77777777" w:rsidR="00121003" w:rsidRDefault="0012100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760123">
    <w:abstractNumId w:val="9"/>
  </w:num>
  <w:num w:numId="2" w16cid:durableId="353852057">
    <w:abstractNumId w:val="11"/>
  </w:num>
  <w:num w:numId="3" w16cid:durableId="98380072">
    <w:abstractNumId w:val="14"/>
  </w:num>
  <w:num w:numId="4" w16cid:durableId="1443914691">
    <w:abstractNumId w:val="12"/>
  </w:num>
  <w:num w:numId="5" w16cid:durableId="1144658184">
    <w:abstractNumId w:val="10"/>
  </w:num>
  <w:num w:numId="6" w16cid:durableId="1874343578">
    <w:abstractNumId w:val="7"/>
  </w:num>
  <w:num w:numId="7" w16cid:durableId="1401906621">
    <w:abstractNumId w:val="6"/>
  </w:num>
  <w:num w:numId="8" w16cid:durableId="1839543279">
    <w:abstractNumId w:val="5"/>
  </w:num>
  <w:num w:numId="9" w16cid:durableId="1984655709">
    <w:abstractNumId w:val="4"/>
  </w:num>
  <w:num w:numId="10" w16cid:durableId="2058626920">
    <w:abstractNumId w:val="8"/>
  </w:num>
  <w:num w:numId="11" w16cid:durableId="597640239">
    <w:abstractNumId w:val="3"/>
  </w:num>
  <w:num w:numId="12" w16cid:durableId="1057163338">
    <w:abstractNumId w:val="2"/>
  </w:num>
  <w:num w:numId="13" w16cid:durableId="134224207">
    <w:abstractNumId w:val="1"/>
  </w:num>
  <w:num w:numId="14" w16cid:durableId="2099907735">
    <w:abstractNumId w:val="0"/>
  </w:num>
  <w:num w:numId="15" w16cid:durableId="2119333347">
    <w:abstractNumId w:val="13"/>
  </w:num>
  <w:num w:numId="16" w16cid:durableId="181386117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D8"/>
    <w:rsid w:val="00121003"/>
    <w:rsid w:val="001D26D8"/>
    <w:rsid w:val="00AE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064A51"/>
  <w15:chartTrackingRefBased/>
  <w15:docId w15:val="{6185C866-13E7-E44D-BA0D-EF3C5A426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panshugoyal8107/Library/Containers/com.microsoft.Word/Data/Library/Application%20Support/Microsoft/Office/16.0/DTS/en-IN%7b2A7CEAD9-AEC0-8045-A1BC-F5CCF1A872CF%7d/%7bAB8ECE27-CCE2-2A4A-899D-52EFBE11CB20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5</TotalTime>
  <Pages>12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DIPANSHU GOYAL</cp:lastModifiedBy>
  <cp:revision>1</cp:revision>
  <dcterms:created xsi:type="dcterms:W3CDTF">2024-08-14T18:12:00Z</dcterms:created>
  <dcterms:modified xsi:type="dcterms:W3CDTF">2024-08-14T18:20:00Z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